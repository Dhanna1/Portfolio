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581"/>
        <w:tblW w:w="5000" w:type="pct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90"/>
        <w:gridCol w:w="4990"/>
      </w:tblGrid>
      <w:tr w:rsidR="006C6C45" w14:paraId="029165BD" w14:textId="77777777" w:rsidTr="00596F29">
        <w:trPr>
          <w:trHeight w:val="960"/>
        </w:trPr>
        <w:tc>
          <w:tcPr>
            <w:tcW w:w="2525" w:type="pct"/>
            <w:tcBorders>
              <w:bottom w:val="single" w:sz="24" w:space="0" w:color="ACA8AA" w:themeColor="accent4"/>
            </w:tcBorders>
            <w:vAlign w:val="bottom"/>
          </w:tcPr>
          <w:p w14:paraId="5248E794" w14:textId="77777777" w:rsidR="006C6C45" w:rsidRPr="00CC2921" w:rsidRDefault="006C6C45" w:rsidP="00596F29">
            <w:pPr>
              <w:pStyle w:val="Title"/>
            </w:pPr>
            <w:r>
              <w:t>Dalton</w:t>
            </w:r>
          </w:p>
          <w:p w14:paraId="51E90051" w14:textId="5275623C" w:rsidR="006C6C45" w:rsidRPr="00CC2921" w:rsidRDefault="006C6C45" w:rsidP="00596F29">
            <w:pPr>
              <w:pStyle w:val="Subtitle"/>
            </w:pPr>
            <w:r>
              <w:t>H</w:t>
            </w:r>
            <w:r w:rsidR="00596F29">
              <w:t>anna</w:t>
            </w:r>
          </w:p>
        </w:tc>
        <w:tc>
          <w:tcPr>
            <w:tcW w:w="2475" w:type="pct"/>
            <w:tcBorders>
              <w:bottom w:val="single" w:sz="24" w:space="0" w:color="ACA8AA" w:themeColor="accent4"/>
            </w:tcBorders>
            <w:vAlign w:val="bottom"/>
          </w:tcPr>
          <w:p w14:paraId="72BDFE50" w14:textId="1F9EAFE0" w:rsidR="006C6C45" w:rsidRPr="00CC2921" w:rsidRDefault="00B77F6D" w:rsidP="00596F29">
            <w:pPr>
              <w:pStyle w:val="ContactInfo"/>
            </w:pPr>
            <w:r>
              <w:t>Conneaut</w:t>
            </w:r>
            <w:r w:rsidR="006C6C45" w:rsidRPr="00CC2921">
              <w:t xml:space="preserve">, </w:t>
            </w:r>
            <w:r w:rsidR="006C6C45">
              <w:t>OH</w:t>
            </w:r>
            <w:r w:rsidR="006C6C45" w:rsidRPr="00CC2921">
              <w:t xml:space="preserve"> | </w:t>
            </w:r>
            <w:r>
              <w:t>7304 Fieldstone Ave</w:t>
            </w:r>
            <w:r w:rsidR="006C6C45">
              <w:t xml:space="preserve"> </w:t>
            </w:r>
          </w:p>
          <w:p w14:paraId="7DD22990" w14:textId="77777777" w:rsidR="006C6C45" w:rsidRPr="00EA604D" w:rsidRDefault="006C6C45" w:rsidP="00596F29">
            <w:pPr>
              <w:pStyle w:val="ContactInfo"/>
            </w:pPr>
            <w:r>
              <w:t>440-265-9900</w:t>
            </w:r>
            <w:r w:rsidRPr="00CC2921">
              <w:t xml:space="preserve"> | </w:t>
            </w:r>
            <w:r>
              <w:t xml:space="preserve">daltonhanna9@gmail.com </w:t>
            </w:r>
          </w:p>
        </w:tc>
      </w:tr>
      <w:tr w:rsidR="006C6C45" w14:paraId="02D87F05" w14:textId="77777777" w:rsidTr="00596F29">
        <w:trPr>
          <w:trHeight w:val="510"/>
        </w:trPr>
        <w:tc>
          <w:tcPr>
            <w:tcW w:w="5000" w:type="pct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5A51641" w14:textId="077C2AAA" w:rsidR="006C6C45" w:rsidRPr="007B57AF" w:rsidRDefault="006C6C45" w:rsidP="007B57AF">
            <w:pPr>
              <w:pStyle w:val="Heading1"/>
              <w:rPr>
                <w:sz w:val="28"/>
                <w:szCs w:val="28"/>
              </w:rPr>
            </w:pPr>
            <w:r w:rsidRPr="00726A97">
              <w:rPr>
                <w:sz w:val="28"/>
                <w:szCs w:val="28"/>
              </w:rPr>
              <w:t>Education</w:t>
            </w:r>
          </w:p>
          <w:p w14:paraId="6953868A" w14:textId="77777777" w:rsidR="006C6C45" w:rsidRPr="00726A97" w:rsidRDefault="006C6C45" w:rsidP="007B57AF">
            <w:pPr>
              <w:pStyle w:val="Heading4"/>
              <w:rPr>
                <w:rFonts w:asciiTheme="minorHAnsi" w:hAnsiTheme="minorHAnsi"/>
                <w:b/>
                <w:caps w:val="0"/>
                <w:color w:val="575355" w:themeColor="accent4" w:themeShade="80"/>
              </w:rPr>
            </w:pPr>
            <w:r w:rsidRPr="00726A97">
              <w:rPr>
                <w:rFonts w:asciiTheme="minorHAnsi" w:hAnsiTheme="minorHAnsi"/>
                <w:b/>
                <w:caps w:val="0"/>
                <w:color w:val="575355" w:themeColor="accent4" w:themeShade="80"/>
              </w:rPr>
              <w:t>Bachelor of Science in Mechatronics Engineering</w:t>
            </w:r>
          </w:p>
          <w:p w14:paraId="445D4E8C" w14:textId="77777777" w:rsidR="006C6C45" w:rsidRPr="00726A97" w:rsidRDefault="006C6C45" w:rsidP="007B57AF">
            <w:pPr>
              <w:pStyle w:val="Heading4"/>
              <w:rPr>
                <w:rFonts w:asciiTheme="minorHAnsi" w:hAnsiTheme="minorHAnsi"/>
                <w:b/>
                <w:caps w:val="0"/>
                <w:color w:val="575355" w:themeColor="accent4" w:themeShade="80"/>
              </w:rPr>
            </w:pPr>
            <w:r w:rsidRPr="00726A97">
              <w:rPr>
                <w:rFonts w:asciiTheme="minorHAnsi" w:hAnsiTheme="minorHAnsi"/>
                <w:b/>
                <w:caps w:val="0"/>
                <w:color w:val="575355" w:themeColor="accent4" w:themeShade="80"/>
              </w:rPr>
              <w:t>Kent State University, Kent, OH</w:t>
            </w:r>
          </w:p>
          <w:p w14:paraId="4A9B38B6" w14:textId="58FE7807" w:rsidR="006C6C45" w:rsidRPr="00726A97" w:rsidRDefault="006C6C45" w:rsidP="007B57AF">
            <w:pPr>
              <w:spacing w:line="240" w:lineRule="auto"/>
              <w:rPr>
                <w:b/>
                <w:color w:val="575355" w:themeColor="accent4" w:themeShade="80"/>
              </w:rPr>
            </w:pPr>
            <w:proofErr w:type="gramStart"/>
            <w:r w:rsidRPr="00726A97">
              <w:rPr>
                <w:b/>
                <w:color w:val="575355" w:themeColor="accent4" w:themeShade="80"/>
              </w:rPr>
              <w:t>Graduat</w:t>
            </w:r>
            <w:r w:rsidR="00B77F6D">
              <w:rPr>
                <w:b/>
                <w:color w:val="575355" w:themeColor="accent4" w:themeShade="80"/>
              </w:rPr>
              <w:t>ed</w:t>
            </w:r>
            <w:proofErr w:type="gramEnd"/>
            <w:r w:rsidRPr="00726A97">
              <w:rPr>
                <w:b/>
                <w:color w:val="575355" w:themeColor="accent4" w:themeShade="80"/>
              </w:rPr>
              <w:t>: May 2026</w:t>
            </w:r>
          </w:p>
          <w:p w14:paraId="3FDB6E84" w14:textId="77777777" w:rsidR="006C6C45" w:rsidRPr="00726A97" w:rsidRDefault="006C6C45" w:rsidP="007B57AF">
            <w:pPr>
              <w:spacing w:line="240" w:lineRule="auto"/>
              <w:rPr>
                <w:b/>
                <w:color w:val="575355" w:themeColor="accent4" w:themeShade="80"/>
              </w:rPr>
            </w:pPr>
          </w:p>
          <w:p w14:paraId="602B93F8" w14:textId="385A0EE5" w:rsidR="007B57AF" w:rsidRPr="00726A97" w:rsidRDefault="006C6C45" w:rsidP="007B57AF">
            <w:pPr>
              <w:spacing w:line="240" w:lineRule="auto"/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Relevant coursework: Programmable Logic Controllers</w:t>
            </w:r>
            <w:r w:rsidR="00351E77">
              <w:rPr>
                <w:color w:val="575355" w:themeColor="accent4" w:themeShade="80"/>
              </w:rPr>
              <w:t xml:space="preserve">, </w:t>
            </w:r>
            <w:r w:rsidRPr="00726A97">
              <w:rPr>
                <w:color w:val="575355" w:themeColor="accent4" w:themeShade="80"/>
              </w:rPr>
              <w:t xml:space="preserve">Control </w:t>
            </w:r>
            <w:r w:rsidR="00B77F6D">
              <w:rPr>
                <w:color w:val="575355" w:themeColor="accent4" w:themeShade="80"/>
              </w:rPr>
              <w:t>Systems</w:t>
            </w:r>
            <w:r w:rsidRPr="00726A97">
              <w:rPr>
                <w:color w:val="575355" w:themeColor="accent4" w:themeShade="80"/>
              </w:rPr>
              <w:t>,</w:t>
            </w:r>
            <w:r w:rsidR="00D26B31">
              <w:rPr>
                <w:color w:val="575355" w:themeColor="accent4" w:themeShade="80"/>
              </w:rPr>
              <w:t xml:space="preserve"> </w:t>
            </w:r>
            <w:r w:rsidR="00351E77">
              <w:rPr>
                <w:color w:val="575355" w:themeColor="accent4" w:themeShade="80"/>
              </w:rPr>
              <w:t xml:space="preserve">and </w:t>
            </w:r>
            <w:r w:rsidRPr="00726A97">
              <w:rPr>
                <w:color w:val="575355" w:themeColor="accent4" w:themeShade="80"/>
              </w:rPr>
              <w:t>Advanced Computer-Aided Design</w:t>
            </w:r>
            <w:r w:rsidR="00351E77">
              <w:rPr>
                <w:color w:val="575355" w:themeColor="accent4" w:themeShade="80"/>
              </w:rPr>
              <w:t>.</w:t>
            </w:r>
          </w:p>
        </w:tc>
      </w:tr>
      <w:tr w:rsidR="006C6C45" w14:paraId="373DB402" w14:textId="77777777" w:rsidTr="00596F29">
        <w:trPr>
          <w:trHeight w:val="751"/>
        </w:trPr>
        <w:tc>
          <w:tcPr>
            <w:tcW w:w="5000" w:type="pct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550E945" w14:textId="3BCB760A" w:rsidR="00596F29" w:rsidRPr="00596F29" w:rsidRDefault="006C6C45" w:rsidP="007B57AF">
            <w:pPr>
              <w:pStyle w:val="Heading1"/>
            </w:pPr>
            <w:r w:rsidRPr="00726A97">
              <w:t>Skills</w:t>
            </w:r>
          </w:p>
          <w:p w14:paraId="42D3179D" w14:textId="6837CE35" w:rsidR="007B57AF" w:rsidRPr="00351E77" w:rsidRDefault="006C6C45" w:rsidP="00596F29">
            <w:pPr>
              <w:rPr>
                <w:color w:val="575355" w:themeColor="accent4" w:themeShade="80"/>
              </w:rPr>
            </w:pPr>
            <w:r w:rsidRPr="006E5569">
              <w:rPr>
                <w:b/>
                <w:bCs/>
                <w:color w:val="575355" w:themeColor="accent4" w:themeShade="80"/>
              </w:rPr>
              <w:t>Technical Skills:</w:t>
            </w:r>
            <w:r w:rsidRPr="006E5569">
              <w:rPr>
                <w:color w:val="575355" w:themeColor="accent4" w:themeShade="80"/>
              </w:rPr>
              <w:t xml:space="preserve"> AutoCAD, C++</w:t>
            </w:r>
            <w:r w:rsidR="00351E77">
              <w:rPr>
                <w:color w:val="575355" w:themeColor="accent4" w:themeShade="80"/>
              </w:rPr>
              <w:t>,</w:t>
            </w:r>
            <w:r w:rsidRPr="006E5569">
              <w:rPr>
                <w:color w:val="575355" w:themeColor="accent4" w:themeShade="80"/>
              </w:rPr>
              <w:t xml:space="preserve"> MATLAB, </w:t>
            </w:r>
            <w:r w:rsidR="00351E77">
              <w:rPr>
                <w:color w:val="575355" w:themeColor="accent4" w:themeShade="80"/>
              </w:rPr>
              <w:t>L</w:t>
            </w:r>
            <w:r w:rsidRPr="006E5569">
              <w:rPr>
                <w:color w:val="575355" w:themeColor="accent4" w:themeShade="80"/>
              </w:rPr>
              <w:t>adder Logic</w:t>
            </w:r>
            <w:r w:rsidRPr="006E5569">
              <w:rPr>
                <w:color w:val="575355" w:themeColor="accent4" w:themeShade="80"/>
              </w:rPr>
              <w:br/>
            </w:r>
            <w:r w:rsidR="00351E77">
              <w:rPr>
                <w:b/>
                <w:bCs/>
                <w:color w:val="575355" w:themeColor="accent4" w:themeShade="80"/>
              </w:rPr>
              <w:t xml:space="preserve">Soft Skills: </w:t>
            </w:r>
            <w:r w:rsidR="00351E77">
              <w:rPr>
                <w:color w:val="575355" w:themeColor="accent4" w:themeShade="80"/>
              </w:rPr>
              <w:t>Problem Solving, Attention to Detail, Team Collaboration, and Technical Communication.</w:t>
            </w:r>
          </w:p>
        </w:tc>
      </w:tr>
      <w:tr w:rsidR="006C6C45" w14:paraId="6EAF677B" w14:textId="77777777" w:rsidTr="00596F29">
        <w:trPr>
          <w:trHeight w:val="3727"/>
        </w:trPr>
        <w:tc>
          <w:tcPr>
            <w:tcW w:w="5000" w:type="pct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EDADDD6" w14:textId="30EE29EF" w:rsidR="002E639C" w:rsidRDefault="006C6C45" w:rsidP="007B57AF">
            <w:pPr>
              <w:pStyle w:val="Heading2"/>
              <w:rPr>
                <w:b w:val="0"/>
                <w:bCs/>
                <w:color w:val="575355" w:themeColor="accent4" w:themeShade="80"/>
                <w:sz w:val="32"/>
                <w:szCs w:val="32"/>
              </w:rPr>
            </w:pPr>
            <w:r w:rsidRPr="00726A97">
              <w:rPr>
                <w:b w:val="0"/>
                <w:bCs/>
                <w:color w:val="575355" w:themeColor="accent4" w:themeShade="80"/>
                <w:sz w:val="32"/>
                <w:szCs w:val="32"/>
              </w:rPr>
              <w:t>Projects</w:t>
            </w:r>
          </w:p>
          <w:p w14:paraId="2FB8A2FF" w14:textId="77777777" w:rsidR="007B57AF" w:rsidRPr="007B57AF" w:rsidRDefault="007B57AF" w:rsidP="007B57AF"/>
          <w:p w14:paraId="1A40013B" w14:textId="77777777" w:rsidR="006C6C45" w:rsidRPr="00726A97" w:rsidRDefault="006C6C45" w:rsidP="00596F29">
            <w:pPr>
              <w:rPr>
                <w:b/>
                <w:bCs/>
                <w:color w:val="575355" w:themeColor="accent4" w:themeShade="80"/>
              </w:rPr>
            </w:pPr>
            <w:r w:rsidRPr="00726A97">
              <w:rPr>
                <w:b/>
                <w:bCs/>
                <w:color w:val="575355" w:themeColor="accent4" w:themeShade="80"/>
              </w:rPr>
              <w:t>Class Projects:</w:t>
            </w:r>
          </w:p>
          <w:p w14:paraId="247C01B0" w14:textId="77777777" w:rsidR="006C6C45" w:rsidRPr="00726A97" w:rsidRDefault="006C6C45" w:rsidP="00596F29">
            <w:p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Automated Cat Laser:</w:t>
            </w:r>
          </w:p>
          <w:p w14:paraId="44597AD4" w14:textId="77777777" w:rsidR="006C6C45" w:rsidRPr="00726A97" w:rsidRDefault="006C6C45" w:rsidP="00596F29">
            <w:pPr>
              <w:pStyle w:val="ListParagraph"/>
              <w:numPr>
                <w:ilvl w:val="0"/>
                <w:numId w:val="5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 xml:space="preserve">Designed an automated laser system using </w:t>
            </w:r>
            <w:r w:rsidRPr="002E639C">
              <w:rPr>
                <w:color w:val="575355" w:themeColor="accent4" w:themeShade="80"/>
              </w:rPr>
              <w:t>servo motors and Arduino</w:t>
            </w:r>
            <w:r w:rsidRPr="00726A97">
              <w:rPr>
                <w:color w:val="575355" w:themeColor="accent4" w:themeShade="80"/>
              </w:rPr>
              <w:t xml:space="preserve"> to generate dynamic motion patterns. (random, figure-eight, timed paths)</w:t>
            </w:r>
          </w:p>
          <w:p w14:paraId="37C9F234" w14:textId="77777777" w:rsidR="006C6C45" w:rsidRDefault="006C6C45" w:rsidP="00596F29">
            <w:pPr>
              <w:pStyle w:val="ListParagraph"/>
              <w:numPr>
                <w:ilvl w:val="0"/>
                <w:numId w:val="5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Implemented PWM-based control and programmable motion logic to simulate unpredictable movement and increase system engagement.</w:t>
            </w:r>
          </w:p>
          <w:p w14:paraId="595D90E7" w14:textId="77777777" w:rsidR="006C6C45" w:rsidRPr="00726A97" w:rsidRDefault="006C6C45" w:rsidP="00596F29">
            <w:p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 xml:space="preserve">Micro Mouse Autonomous Robot – </w:t>
            </w:r>
          </w:p>
          <w:p w14:paraId="758CC9DA" w14:textId="77777777" w:rsidR="006C6C45" w:rsidRPr="00726A97" w:rsidRDefault="006C6C45" w:rsidP="00596F29">
            <w:pPr>
              <w:pStyle w:val="ListParagraph"/>
              <w:numPr>
                <w:ilvl w:val="0"/>
                <w:numId w:val="6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Designed and programmed an autonomous maze-solving robot using real-time sensor feedback and decision-making algorithms.</w:t>
            </w:r>
          </w:p>
          <w:p w14:paraId="3528AB87" w14:textId="77777777" w:rsidR="006C6C45" w:rsidRDefault="006C6C45" w:rsidP="00596F29">
            <w:pPr>
              <w:pStyle w:val="ListParagraph"/>
              <w:numPr>
                <w:ilvl w:val="0"/>
                <w:numId w:val="6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Integrated IR sensors and motor control systems to map surroundings and navigate efficiently within constrained paths.</w:t>
            </w:r>
          </w:p>
          <w:p w14:paraId="30AE035A" w14:textId="77777777" w:rsidR="007B57AF" w:rsidRPr="007B57AF" w:rsidRDefault="007B57AF" w:rsidP="007B57AF">
            <w:pPr>
              <w:rPr>
                <w:color w:val="575355" w:themeColor="accent4" w:themeShade="80"/>
              </w:rPr>
            </w:pPr>
          </w:p>
          <w:p w14:paraId="48BDB109" w14:textId="77777777" w:rsidR="006C6C45" w:rsidRPr="00726A97" w:rsidRDefault="006C6C45" w:rsidP="00596F29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575355" w:themeColor="accent4" w:themeShade="80"/>
              </w:rPr>
            </w:pPr>
            <w:r w:rsidRPr="00726A97">
              <w:rPr>
                <w:b/>
                <w:bCs/>
                <w:color w:val="575355" w:themeColor="accent4" w:themeShade="80"/>
              </w:rPr>
              <w:t>Personal Projects:</w:t>
            </w:r>
          </w:p>
          <w:p w14:paraId="303D7E63" w14:textId="77777777" w:rsidR="006C6C45" w:rsidRPr="00726A97" w:rsidRDefault="006C6C45" w:rsidP="00596F29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 xml:space="preserve">6-DOF Robotic Arm – </w:t>
            </w:r>
          </w:p>
          <w:p w14:paraId="422666D2" w14:textId="77777777" w:rsidR="006C6C45" w:rsidRPr="00726A97" w:rsidRDefault="006C6C45" w:rsidP="00596F29">
            <w:pPr>
              <w:pStyle w:val="ListBullet"/>
              <w:numPr>
                <w:ilvl w:val="0"/>
                <w:numId w:val="8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Built a 6-degree-of-freedom robotic arm using servo motors and Arduino Mega.</w:t>
            </w:r>
          </w:p>
          <w:p w14:paraId="4A68772E" w14:textId="77777777" w:rsidR="007B57AF" w:rsidRDefault="006C6C45" w:rsidP="007B57AF">
            <w:pPr>
              <w:pStyle w:val="ListBullet"/>
              <w:numPr>
                <w:ilvl w:val="0"/>
                <w:numId w:val="8"/>
              </w:numPr>
              <w:rPr>
                <w:color w:val="575355" w:themeColor="accent4" w:themeShade="80"/>
              </w:rPr>
            </w:pPr>
            <w:r w:rsidRPr="00726A97">
              <w:rPr>
                <w:color w:val="575355" w:themeColor="accent4" w:themeShade="80"/>
              </w:rPr>
              <w:t>Developed control system using dual joysticks and PWM mapping for smooth, coordinated multi-axis movement.</w:t>
            </w:r>
          </w:p>
          <w:p w14:paraId="56434B5F" w14:textId="41E2B5BD" w:rsidR="007B57AF" w:rsidRPr="007B57AF" w:rsidRDefault="007B57AF" w:rsidP="007B57AF">
            <w:pPr>
              <w:pStyle w:val="ListBullet"/>
              <w:numPr>
                <w:ilvl w:val="0"/>
                <w:numId w:val="8"/>
              </w:numPr>
              <w:rPr>
                <w:color w:val="575355" w:themeColor="accent4" w:themeShade="80"/>
              </w:rPr>
            </w:pPr>
            <w:r>
              <w:rPr>
                <w:color w:val="575355" w:themeColor="accent4" w:themeShade="80"/>
              </w:rPr>
              <w:t>Enables precise and real-time control of all joints with intuitive user inputs.</w:t>
            </w:r>
          </w:p>
        </w:tc>
      </w:tr>
      <w:tr w:rsidR="006C6C45" w14:paraId="59AB2369" w14:textId="77777777" w:rsidTr="00596F29">
        <w:trPr>
          <w:trHeight w:val="164"/>
        </w:trPr>
        <w:tc>
          <w:tcPr>
            <w:tcW w:w="5000" w:type="pct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28D2F63" w14:textId="7B882486" w:rsidR="002E639C" w:rsidRPr="002E639C" w:rsidRDefault="00596F29" w:rsidP="007B57AF">
            <w:pPr>
              <w:pStyle w:val="Heading1"/>
            </w:pPr>
            <w:r>
              <w:t>wORK eXPERIENCE</w:t>
            </w:r>
          </w:p>
          <w:p w14:paraId="3421D546" w14:textId="77777777" w:rsidR="006706FF" w:rsidRDefault="006706FF" w:rsidP="00596F29">
            <w:r>
              <w:t xml:space="preserve">Engineering Internship </w:t>
            </w:r>
            <w:r w:rsidR="00596F29" w:rsidRPr="00726A97">
              <w:br/>
            </w:r>
            <w:r>
              <w:t>All Pass</w:t>
            </w:r>
          </w:p>
          <w:p w14:paraId="65F1E5EC" w14:textId="2FFA1A38" w:rsidR="00596F29" w:rsidRPr="00726A97" w:rsidRDefault="006706FF" w:rsidP="00596F29">
            <w:r>
              <w:t>June 8</w:t>
            </w:r>
            <w:r w:rsidRPr="006706FF">
              <w:rPr>
                <w:vertAlign w:val="superscript"/>
              </w:rPr>
              <w:t>th</w:t>
            </w:r>
            <w:r w:rsidR="00B77F6D">
              <w:t>, 2026</w:t>
            </w:r>
            <w:r w:rsidR="00596F29" w:rsidRPr="00726A97">
              <w:t xml:space="preserve"> – Present</w:t>
            </w:r>
          </w:p>
          <w:p w14:paraId="5A05C80D" w14:textId="77777777" w:rsidR="006706FF" w:rsidRDefault="006706FF" w:rsidP="00596F29">
            <w:pPr>
              <w:numPr>
                <w:ilvl w:val="0"/>
                <w:numId w:val="9"/>
              </w:numPr>
            </w:pPr>
            <w:r>
              <w:t>Gained hands-on experience diagnosing electrical and mechanical failures in production machinery.</w:t>
            </w:r>
          </w:p>
          <w:p w14:paraId="15C25625" w14:textId="77777777" w:rsidR="006706FF" w:rsidRDefault="006706FF" w:rsidP="00596F29">
            <w:pPr>
              <w:numPr>
                <w:ilvl w:val="0"/>
                <w:numId w:val="9"/>
              </w:numPr>
            </w:pPr>
            <w:r>
              <w:t>Assisted in the design, fabrication, and assembly of equipment and workstations for manufacturing operators.</w:t>
            </w:r>
          </w:p>
          <w:p w14:paraId="503FB0C2" w14:textId="77777777" w:rsidR="00B77F6D" w:rsidRDefault="006706FF" w:rsidP="00B77F6D">
            <w:pPr>
              <w:numPr>
                <w:ilvl w:val="0"/>
                <w:numId w:val="9"/>
              </w:numPr>
            </w:pPr>
            <w:r>
              <w:t xml:space="preserve">Created and modified CAD models, mechanical components, equipment layouts, and safety requirements, to improve functionality, ergonomics, and manufacturability. </w:t>
            </w:r>
          </w:p>
          <w:p w14:paraId="663350AE" w14:textId="58CB57FC" w:rsidR="00B77F6D" w:rsidRPr="00726A97" w:rsidRDefault="00B77F6D" w:rsidP="00B77F6D">
            <w:pPr>
              <w:numPr>
                <w:ilvl w:val="0"/>
                <w:numId w:val="9"/>
              </w:numPr>
            </w:pPr>
            <w:r>
              <w:t>Interpreted engineering drawings, electrical schematics, and technical documentation to support equipment design.</w:t>
            </w:r>
          </w:p>
        </w:tc>
      </w:tr>
    </w:tbl>
    <w:p w14:paraId="6842B50E" w14:textId="222E34FE" w:rsidR="00643E15" w:rsidRPr="006C6C45" w:rsidRDefault="00643E15" w:rsidP="006C6C45"/>
    <w:sectPr w:rsidR="00643E15" w:rsidRPr="006C6C4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DA61" w14:textId="77777777" w:rsidR="001E73E0" w:rsidRDefault="001E73E0" w:rsidP="001D4099">
      <w:pPr>
        <w:spacing w:line="240" w:lineRule="auto"/>
      </w:pPr>
      <w:r>
        <w:separator/>
      </w:r>
    </w:p>
  </w:endnote>
  <w:endnote w:type="continuationSeparator" w:id="0">
    <w:p w14:paraId="60BC77AF" w14:textId="77777777" w:rsidR="001E73E0" w:rsidRDefault="001E73E0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2CF3" w14:textId="77777777" w:rsidR="001E73E0" w:rsidRDefault="001E73E0" w:rsidP="001D4099">
      <w:pPr>
        <w:spacing w:line="240" w:lineRule="auto"/>
      </w:pPr>
      <w:r>
        <w:separator/>
      </w:r>
    </w:p>
  </w:footnote>
  <w:footnote w:type="continuationSeparator" w:id="0">
    <w:p w14:paraId="703E7062" w14:textId="77777777" w:rsidR="001E73E0" w:rsidRDefault="001E73E0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BB7631"/>
    <w:multiLevelType w:val="hybridMultilevel"/>
    <w:tmpl w:val="F6A26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BA24DF7"/>
    <w:multiLevelType w:val="hybridMultilevel"/>
    <w:tmpl w:val="764C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CC6730B"/>
    <w:multiLevelType w:val="multilevel"/>
    <w:tmpl w:val="892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5809"/>
    <w:multiLevelType w:val="hybridMultilevel"/>
    <w:tmpl w:val="1BBE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9400240"/>
    <w:multiLevelType w:val="hybridMultilevel"/>
    <w:tmpl w:val="1E7A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2"/>
  </w:num>
  <w:num w:numId="2" w16cid:durableId="1475752314">
    <w:abstractNumId w:val="7"/>
  </w:num>
  <w:num w:numId="3" w16cid:durableId="1017973236">
    <w:abstractNumId w:val="4"/>
  </w:num>
  <w:num w:numId="4" w16cid:durableId="1178231001">
    <w:abstractNumId w:val="0"/>
  </w:num>
  <w:num w:numId="5" w16cid:durableId="460462370">
    <w:abstractNumId w:val="8"/>
  </w:num>
  <w:num w:numId="6" w16cid:durableId="1799105595">
    <w:abstractNumId w:val="1"/>
  </w:num>
  <w:num w:numId="7" w16cid:durableId="630403085">
    <w:abstractNumId w:val="3"/>
  </w:num>
  <w:num w:numId="8" w16cid:durableId="844713186">
    <w:abstractNumId w:val="6"/>
  </w:num>
  <w:num w:numId="9" w16cid:durableId="1063481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64"/>
    <w:rsid w:val="000524A9"/>
    <w:rsid w:val="000728A9"/>
    <w:rsid w:val="000761F2"/>
    <w:rsid w:val="000930DE"/>
    <w:rsid w:val="00094536"/>
    <w:rsid w:val="000E1FE9"/>
    <w:rsid w:val="0014333C"/>
    <w:rsid w:val="00180710"/>
    <w:rsid w:val="001D4099"/>
    <w:rsid w:val="001D7755"/>
    <w:rsid w:val="001E3CF5"/>
    <w:rsid w:val="001E73E0"/>
    <w:rsid w:val="0020109D"/>
    <w:rsid w:val="002203E2"/>
    <w:rsid w:val="00222532"/>
    <w:rsid w:val="00223265"/>
    <w:rsid w:val="00241064"/>
    <w:rsid w:val="00285F5A"/>
    <w:rsid w:val="00287F61"/>
    <w:rsid w:val="00297A24"/>
    <w:rsid w:val="002C06D6"/>
    <w:rsid w:val="002E639C"/>
    <w:rsid w:val="002F5D6D"/>
    <w:rsid w:val="0030456C"/>
    <w:rsid w:val="00351E77"/>
    <w:rsid w:val="00382EA8"/>
    <w:rsid w:val="003F1B98"/>
    <w:rsid w:val="004303D4"/>
    <w:rsid w:val="00431E72"/>
    <w:rsid w:val="00437E49"/>
    <w:rsid w:val="004833A7"/>
    <w:rsid w:val="004837A5"/>
    <w:rsid w:val="004A0E63"/>
    <w:rsid w:val="004D2889"/>
    <w:rsid w:val="004D4E50"/>
    <w:rsid w:val="004F1D64"/>
    <w:rsid w:val="00510684"/>
    <w:rsid w:val="005675C5"/>
    <w:rsid w:val="005937B7"/>
    <w:rsid w:val="00596F29"/>
    <w:rsid w:val="005C4F7E"/>
    <w:rsid w:val="005F56A3"/>
    <w:rsid w:val="00615397"/>
    <w:rsid w:val="0062563D"/>
    <w:rsid w:val="00643E15"/>
    <w:rsid w:val="006706FF"/>
    <w:rsid w:val="006C6C45"/>
    <w:rsid w:val="006D15E3"/>
    <w:rsid w:val="006D455D"/>
    <w:rsid w:val="006E18E1"/>
    <w:rsid w:val="006E5569"/>
    <w:rsid w:val="006F747B"/>
    <w:rsid w:val="00726A97"/>
    <w:rsid w:val="00780B8E"/>
    <w:rsid w:val="007A6961"/>
    <w:rsid w:val="007A6F7A"/>
    <w:rsid w:val="007B4E11"/>
    <w:rsid w:val="007B57AF"/>
    <w:rsid w:val="007E2006"/>
    <w:rsid w:val="007E3DA2"/>
    <w:rsid w:val="00823601"/>
    <w:rsid w:val="00867C58"/>
    <w:rsid w:val="00884806"/>
    <w:rsid w:val="00886679"/>
    <w:rsid w:val="008B4069"/>
    <w:rsid w:val="008D169E"/>
    <w:rsid w:val="00975E79"/>
    <w:rsid w:val="009D1FF3"/>
    <w:rsid w:val="00A30F99"/>
    <w:rsid w:val="00A40DEC"/>
    <w:rsid w:val="00A64FA3"/>
    <w:rsid w:val="00A66AFF"/>
    <w:rsid w:val="00AD79E9"/>
    <w:rsid w:val="00B24E0D"/>
    <w:rsid w:val="00B77F6D"/>
    <w:rsid w:val="00C35EF0"/>
    <w:rsid w:val="00C43332"/>
    <w:rsid w:val="00CC0FFE"/>
    <w:rsid w:val="00CC2921"/>
    <w:rsid w:val="00CE3B09"/>
    <w:rsid w:val="00D26B31"/>
    <w:rsid w:val="00D71EFF"/>
    <w:rsid w:val="00D77A43"/>
    <w:rsid w:val="00D86211"/>
    <w:rsid w:val="00D92978"/>
    <w:rsid w:val="00E30448"/>
    <w:rsid w:val="00EA604D"/>
    <w:rsid w:val="00EB5966"/>
    <w:rsid w:val="00EE5D12"/>
    <w:rsid w:val="00EE6931"/>
    <w:rsid w:val="00F255EB"/>
    <w:rsid w:val="00F300B3"/>
    <w:rsid w:val="00F42731"/>
    <w:rsid w:val="00F55940"/>
    <w:rsid w:val="00F62BAE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2B93"/>
  <w15:chartTrackingRefBased/>
  <w15:docId w15:val="{E6FD4C76-AF1D-4B1E-84F4-D7AB5B82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410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rsid w:val="006E55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lto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3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Hanna</dc:creator>
  <cp:keywords/>
  <dc:description/>
  <cp:lastModifiedBy>Hanna, Dalton</cp:lastModifiedBy>
  <cp:revision>2</cp:revision>
  <dcterms:created xsi:type="dcterms:W3CDTF">2026-06-22T13:45:00Z</dcterms:created>
  <dcterms:modified xsi:type="dcterms:W3CDTF">2026-06-22T13:45:00Z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583bec8a-7cdd-4956-9b5c-91099d8f770d</vt:lpwstr>
  </property>
</Properties>
</file>